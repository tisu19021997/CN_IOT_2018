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FC174F" w:rsidP="00C6554A">
      <w:pPr>
        <w:pStyle w:val="Title"/>
      </w:pPr>
      <w:r>
        <w:t>Internet of Things – Smart Home</w:t>
      </w:r>
    </w:p>
    <w:p w:rsidR="00C6554A" w:rsidRPr="00D5413C" w:rsidRDefault="00FC174F" w:rsidP="00C6554A">
      <w:pPr>
        <w:pStyle w:val="Subtitle"/>
      </w:pPr>
      <w:r>
        <w:t>Using ethernet</w:t>
      </w:r>
    </w:p>
    <w:p w:rsidR="00FC174F" w:rsidRDefault="00FC174F" w:rsidP="00FC174F">
      <w:pPr>
        <w:pStyle w:val="ContactInfo"/>
      </w:pPr>
      <w:proofErr w:type="spellStart"/>
      <w:r>
        <w:t>Phạm</w:t>
      </w:r>
      <w:proofErr w:type="spellEnd"/>
      <w:r>
        <w:t xml:space="preserve"> Minh Quang </w:t>
      </w:r>
      <w:r w:rsidR="007B4812">
        <w:t>-</w:t>
      </w:r>
      <w:r>
        <w:t xml:space="preserve"> </w:t>
      </w:r>
      <w:proofErr w:type="spellStart"/>
      <w:r>
        <w:t>Vũ</w:t>
      </w:r>
      <w:proofErr w:type="spellEnd"/>
      <w:r>
        <w:t xml:space="preserve"> Minh Tú Anh</w:t>
      </w:r>
      <w:r w:rsidR="00C6554A">
        <w:t xml:space="preserve"> | </w:t>
      </w:r>
      <w:r>
        <w:t>Computer Networks</w:t>
      </w:r>
      <w:r w:rsidR="00C6554A">
        <w:t xml:space="preserve"> |</w:t>
      </w:r>
      <w:r w:rsidR="00C6554A" w:rsidRPr="00D5413C">
        <w:t xml:space="preserve"> </w:t>
      </w:r>
      <w:r>
        <w:t>2019</w:t>
      </w:r>
      <w:r w:rsidR="00C6554A">
        <w:br w:type="page"/>
      </w:r>
    </w:p>
    <w:p w:rsidR="00C6554A" w:rsidRDefault="007B4812" w:rsidP="00FC174F">
      <w:pPr>
        <w:pStyle w:val="Heading1"/>
        <w:numPr>
          <w:ilvl w:val="0"/>
          <w:numId w:val="16"/>
        </w:numPr>
      </w:pPr>
      <w:r>
        <w:lastRenderedPageBreak/>
        <w:t>DEVICES &amp; OPERATIONS</w:t>
      </w:r>
    </w:p>
    <w:p w:rsidR="00FC174F" w:rsidRDefault="00FC174F" w:rsidP="00FC174F">
      <w:pPr>
        <w:pStyle w:val="ListParagraph"/>
        <w:numPr>
          <w:ilvl w:val="0"/>
          <w:numId w:val="17"/>
        </w:numPr>
      </w:pPr>
      <w:r>
        <w:t>Devices</w:t>
      </w:r>
    </w:p>
    <w:p w:rsidR="00FC174F" w:rsidRDefault="00EF08F4" w:rsidP="00FC174F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400685</wp:posOffset>
            </wp:positionH>
            <wp:positionV relativeFrom="paragraph">
              <wp:posOffset>236855</wp:posOffset>
            </wp:positionV>
            <wp:extent cx="3075305" cy="2187575"/>
            <wp:effectExtent l="0" t="0" r="0" b="3175"/>
            <wp:wrapTopAndBottom/>
            <wp:docPr id="1" name="Picture 1" descr="C:\Users\dell 5520\Desktop\word-img\1024px-Embedded_World_2014_Intel_Galile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 5520\Desktop\word-img\1024px-Embedded_World_2014_Intel_Galileo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74F">
        <w:t>Intel Galileo Gen 1</w:t>
      </w:r>
    </w:p>
    <w:p w:rsidR="00EF08F4" w:rsidRDefault="00EF08F4" w:rsidP="00FC174F">
      <w:pPr>
        <w:pStyle w:val="ListParagraph"/>
        <w:numPr>
          <w:ilvl w:val="0"/>
          <w:numId w:val="18"/>
        </w:numPr>
      </w:pPr>
      <w:r>
        <w:t>Gas Sensor</w:t>
      </w:r>
    </w:p>
    <w:p w:rsidR="00EF08F4" w:rsidRDefault="00EF08F4" w:rsidP="00EF08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433015" cy="1433015"/>
            <wp:effectExtent l="0" t="0" r="0" b="0"/>
            <wp:docPr id="2" name="Picture 2" descr="C:\Users\dell 5520\Desktop\word-img\6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 5520\Desktop\word-img\600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403" cy="14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F4" w:rsidRDefault="00EF08F4" w:rsidP="00FC174F">
      <w:pPr>
        <w:pStyle w:val="ListParagraph"/>
        <w:numPr>
          <w:ilvl w:val="0"/>
          <w:numId w:val="18"/>
        </w:numPr>
      </w:pPr>
      <w:r>
        <w:t>Soil Moisture Sensor</w:t>
      </w:r>
    </w:p>
    <w:p w:rsidR="00EF08F4" w:rsidRDefault="00EF08F4" w:rsidP="00EF08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636295" cy="1636295"/>
            <wp:effectExtent l="0" t="0" r="2540" b="2540"/>
            <wp:docPr id="3" name="Picture 3" descr="C:\Users\dell 5520\Desktop\word-img\1-750x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5520\Desktop\word-img\1-750x7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49" cy="16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F4" w:rsidRDefault="00EF08F4">
      <w:r>
        <w:br w:type="page"/>
      </w:r>
    </w:p>
    <w:p w:rsidR="00EF08F4" w:rsidRDefault="00EF08F4" w:rsidP="00FC174F">
      <w:pPr>
        <w:pStyle w:val="ListParagraph"/>
        <w:numPr>
          <w:ilvl w:val="0"/>
          <w:numId w:val="18"/>
        </w:numPr>
      </w:pPr>
      <w:r>
        <w:lastRenderedPageBreak/>
        <w:t>Air Humidity and Temperature Sensor</w:t>
      </w:r>
    </w:p>
    <w:p w:rsidR="00EF08F4" w:rsidRDefault="00EF08F4" w:rsidP="00EF08F4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A70CCE" wp14:editId="40A30889">
            <wp:simplePos x="0" y="0"/>
            <wp:positionH relativeFrom="column">
              <wp:posOffset>774700</wp:posOffset>
            </wp:positionH>
            <wp:positionV relativeFrom="paragraph">
              <wp:posOffset>0</wp:posOffset>
            </wp:positionV>
            <wp:extent cx="1463040" cy="1463040"/>
            <wp:effectExtent l="0" t="0" r="3810" b="3810"/>
            <wp:wrapTopAndBottom/>
            <wp:docPr id="4" name="Picture 4" descr="C:\Users\dell 5520\Desktop\word-img\dht11_3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 5520\Desktop\word-img\dht11_3p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08F4" w:rsidRDefault="00322643" w:rsidP="00FC174F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626745</wp:posOffset>
            </wp:positionH>
            <wp:positionV relativeFrom="paragraph">
              <wp:posOffset>254635</wp:posOffset>
            </wp:positionV>
            <wp:extent cx="1791970" cy="1196340"/>
            <wp:effectExtent l="0" t="0" r="0" b="3810"/>
            <wp:wrapTopAndBottom/>
            <wp:docPr id="5" name="Picture 5" descr="C:\Users\dell 5520\Desktop\word-img\50mm-4-8ohm-1-3W-Mini-Spea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 5520\Desktop\word-img\50mm-4-8ohm-1-3W-Mini-Speak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8F4">
        <w:t>Mini Speaker 3W</w:t>
      </w:r>
    </w:p>
    <w:p w:rsidR="00EF08F4" w:rsidRDefault="00322643" w:rsidP="00FC174F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4072255</wp:posOffset>
            </wp:positionH>
            <wp:positionV relativeFrom="paragraph">
              <wp:posOffset>1543685</wp:posOffset>
            </wp:positionV>
            <wp:extent cx="921385" cy="683895"/>
            <wp:effectExtent l="0" t="0" r="0" b="1905"/>
            <wp:wrapTopAndBottom/>
            <wp:docPr id="9" name="Picture 9" descr="C:\Users\dell 5520\Desktop\word-img\5mm-L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 5520\Desktop\word-img\5mm-LED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2792095</wp:posOffset>
            </wp:positionH>
            <wp:positionV relativeFrom="paragraph">
              <wp:posOffset>1516380</wp:posOffset>
            </wp:positionV>
            <wp:extent cx="1016635" cy="711200"/>
            <wp:effectExtent l="0" t="0" r="0" b="0"/>
            <wp:wrapTopAndBottom/>
            <wp:docPr id="8" name="Picture 8" descr="C:\Users\dell 5520\Desktop\word-img\1200px-Electronic-Axial-Lead-Resistors-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 5520\Desktop\word-img\1200px-Electronic-Axial-Lead-Resistors-Arra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663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A3ED18E">
            <wp:simplePos x="0" y="0"/>
            <wp:positionH relativeFrom="column">
              <wp:posOffset>1658620</wp:posOffset>
            </wp:positionH>
            <wp:positionV relativeFrom="paragraph">
              <wp:posOffset>1472565</wp:posOffset>
            </wp:positionV>
            <wp:extent cx="855345" cy="855345"/>
            <wp:effectExtent l="0" t="0" r="1905" b="1905"/>
            <wp:wrapTopAndBottom/>
            <wp:docPr id="7" name="Picture 7" descr="C:\Users\dell 5520\Desktop\word-img\s-l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 5520\Desktop\word-img\s-l64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1457960</wp:posOffset>
            </wp:positionV>
            <wp:extent cx="804545" cy="804545"/>
            <wp:effectExtent l="0" t="0" r="0" b="0"/>
            <wp:wrapTopAndBottom/>
            <wp:docPr id="6" name="Picture 6" descr="C:\Users\dell 5520\Desktop\word-img\619wrqu1QgL._SX42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 5520\Desktop\word-img\619wrqu1QgL._SX425_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8F4">
        <w:t>Other devices: Breadboard, USB Cable, Wires, Resistors, Capacity, and LEDs</w:t>
      </w:r>
    </w:p>
    <w:p w:rsidR="00322643" w:rsidRDefault="00322643" w:rsidP="00322643">
      <w:pPr>
        <w:pStyle w:val="ListParagraph"/>
        <w:ind w:left="1080"/>
      </w:pPr>
    </w:p>
    <w:p w:rsidR="00FC174F" w:rsidRDefault="00FC174F" w:rsidP="00FC174F">
      <w:pPr>
        <w:pStyle w:val="ListParagraph"/>
        <w:numPr>
          <w:ilvl w:val="0"/>
          <w:numId w:val="17"/>
        </w:numPr>
      </w:pPr>
      <w:r>
        <w:t>Operations</w:t>
      </w:r>
    </w:p>
    <w:p w:rsidR="00322643" w:rsidRPr="00DD219D" w:rsidRDefault="00322643" w:rsidP="00322643">
      <w:pPr>
        <w:pStyle w:val="ListParagraph"/>
        <w:numPr>
          <w:ilvl w:val="0"/>
          <w:numId w:val="18"/>
        </w:numPr>
        <w:rPr>
          <w:b/>
        </w:rPr>
      </w:pPr>
      <w:r w:rsidRPr="00DD219D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0ED3667C" wp14:editId="5F0F5180">
            <wp:simplePos x="0" y="0"/>
            <wp:positionH relativeFrom="column">
              <wp:posOffset>539115</wp:posOffset>
            </wp:positionH>
            <wp:positionV relativeFrom="paragraph">
              <wp:posOffset>179070</wp:posOffset>
            </wp:positionV>
            <wp:extent cx="3084195" cy="2340610"/>
            <wp:effectExtent l="0" t="0" r="1905" b="2540"/>
            <wp:wrapTopAndBottom/>
            <wp:docPr id="10" name="Picture 10" descr="C:\Users\dell 5520\Desktop\word-img\Composants cles de la carte Arduino Intel Galil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 5520\Desktop\word-img\Composants cles de la carte Arduino Intel Galile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19D">
        <w:rPr>
          <w:b/>
        </w:rPr>
        <w:t>Intel Galileo</w:t>
      </w:r>
    </w:p>
    <w:p w:rsidR="00322643" w:rsidRDefault="00606257" w:rsidP="00DD219D">
      <w:pPr>
        <w:pStyle w:val="ListParagraph"/>
        <w:numPr>
          <w:ilvl w:val="0"/>
          <w:numId w:val="19"/>
        </w:numPr>
      </w:pPr>
      <w:r>
        <w:t>Electrical Summary:</w:t>
      </w:r>
    </w:p>
    <w:p w:rsidR="00606257" w:rsidRDefault="00606257" w:rsidP="00606257">
      <w:pPr>
        <w:ind w:left="720" w:firstLine="360"/>
      </w:pPr>
      <w:r>
        <w:rPr>
          <w:noProof/>
        </w:rPr>
        <w:lastRenderedPageBreak/>
        <w:drawing>
          <wp:inline distT="0" distB="0" distL="0" distR="0" wp14:anchorId="213210E4" wp14:editId="05E7999E">
            <wp:extent cx="2647950" cy="8811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165" cy="8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D" w:rsidRDefault="00DD219D" w:rsidP="00DD219D">
      <w:pPr>
        <w:pStyle w:val="ListParagraph"/>
        <w:numPr>
          <w:ilvl w:val="0"/>
          <w:numId w:val="19"/>
        </w:numPr>
      </w:pPr>
      <w:r>
        <w:t xml:space="preserve">For further information: </w:t>
      </w:r>
      <w:hyperlink r:id="rId20" w:history="1">
        <w:r w:rsidRPr="00DD219D">
          <w:rPr>
            <w:rStyle w:val="Hyperlink"/>
          </w:rPr>
          <w:t>https://www.intel.com/content/dam/support/us/en/documents/galileo/sb/galileo_datasheet_329681_003.pdf</w:t>
        </w:r>
      </w:hyperlink>
    </w:p>
    <w:p w:rsidR="00DD219D" w:rsidRDefault="00DD219D" w:rsidP="00DD219D">
      <w:pPr>
        <w:pStyle w:val="ListParagraph"/>
        <w:numPr>
          <w:ilvl w:val="0"/>
          <w:numId w:val="18"/>
        </w:numPr>
      </w:pPr>
      <w:r w:rsidRPr="00DD219D">
        <w:rPr>
          <w:b/>
        </w:rPr>
        <w:t>MQ2 Gas Sensor</w:t>
      </w:r>
      <w:r>
        <w:t>:</w:t>
      </w:r>
    </w:p>
    <w:p w:rsidR="00DD219D" w:rsidRDefault="00DD219D" w:rsidP="00DD219D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3170555" cy="1860550"/>
            <wp:effectExtent l="0" t="0" r="0" b="6350"/>
            <wp:wrapTopAndBottom/>
            <wp:docPr id="12" name="Picture 12" descr="C:\Users\dell 5520\Desktop\word-img\Analog COCombustible Gas Sensor-MQ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 5520\Desktop\word-img\Analog COCombustible Gas Sensor-MQ9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Configuration:</w:t>
      </w:r>
    </w:p>
    <w:p w:rsidR="00DD219D" w:rsidRDefault="00DD219D" w:rsidP="00DD219D">
      <w:pPr>
        <w:pStyle w:val="ListParagraph"/>
        <w:ind w:left="1800"/>
      </w:pPr>
      <w:r>
        <w:rPr>
          <w:noProof/>
        </w:rPr>
        <w:drawing>
          <wp:inline distT="0" distB="0" distL="0" distR="0" wp14:anchorId="04B7AAEC" wp14:editId="662C3246">
            <wp:extent cx="2819400" cy="2219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D" w:rsidRDefault="00DD219D" w:rsidP="00DD219D">
      <w:pPr>
        <w:pStyle w:val="ListParagraph"/>
        <w:numPr>
          <w:ilvl w:val="0"/>
          <w:numId w:val="19"/>
        </w:numPr>
      </w:pPr>
      <w:r>
        <w:t>Technical Data</w:t>
      </w:r>
    </w:p>
    <w:p w:rsidR="00DD219D" w:rsidRDefault="00DD219D" w:rsidP="00DD219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72A4EF73" wp14:editId="5488CC56">
            <wp:extent cx="3571875" cy="4933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D" w:rsidRDefault="00DD219D" w:rsidP="00DD219D">
      <w:pPr>
        <w:pStyle w:val="ListParagraph"/>
        <w:numPr>
          <w:ilvl w:val="0"/>
          <w:numId w:val="19"/>
        </w:numPr>
      </w:pPr>
      <w:r>
        <w:t xml:space="preserve">For </w:t>
      </w:r>
      <w:proofErr w:type="spellStart"/>
      <w:r>
        <w:t>futher</w:t>
      </w:r>
      <w:proofErr w:type="spellEnd"/>
      <w:r>
        <w:t xml:space="preserve"> information: </w:t>
      </w:r>
      <w:hyperlink r:id="rId24" w:history="1">
        <w:r w:rsidRPr="00DD219D">
          <w:rPr>
            <w:rStyle w:val="Hyperlink"/>
          </w:rPr>
          <w:t>https://www.pololu.com/file/0J309/MQ2.pdf</w:t>
        </w:r>
      </w:hyperlink>
    </w:p>
    <w:p w:rsidR="00B57D0B" w:rsidRDefault="00B57D0B" w:rsidP="00B57D0B">
      <w:pPr>
        <w:pStyle w:val="ListParagraph"/>
        <w:ind w:left="1800"/>
      </w:pPr>
    </w:p>
    <w:p w:rsidR="00606257" w:rsidRPr="00B57D0B" w:rsidRDefault="00DD219D" w:rsidP="00DD219D">
      <w:pPr>
        <w:pStyle w:val="ListParagraph"/>
        <w:numPr>
          <w:ilvl w:val="0"/>
          <w:numId w:val="18"/>
        </w:numPr>
        <w:rPr>
          <w:b/>
        </w:rPr>
      </w:pPr>
      <w:r w:rsidRPr="00B57D0B"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187325</wp:posOffset>
            </wp:positionV>
            <wp:extent cx="2644775" cy="1971040"/>
            <wp:effectExtent l="0" t="0" r="3175" b="0"/>
            <wp:wrapTopAndBottom/>
            <wp:docPr id="16" name="Picture 16" descr="C:\Users\dell 5520\Desktop\word-img\Pin-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 5520\Desktop\word-img\Pin-ou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7D0B">
        <w:rPr>
          <w:b/>
        </w:rPr>
        <w:t>Soil Moisture Sensor (built around the LM393 comparator)</w:t>
      </w:r>
    </w:p>
    <w:p w:rsidR="00322643" w:rsidRDefault="00DD219D" w:rsidP="00DD219D">
      <w:pPr>
        <w:pStyle w:val="ListParagraph"/>
        <w:numPr>
          <w:ilvl w:val="0"/>
          <w:numId w:val="19"/>
        </w:numPr>
      </w:pPr>
      <w:r>
        <w:t>Specifications:</w:t>
      </w:r>
    </w:p>
    <w:p w:rsidR="00DD219D" w:rsidRDefault="00DD219D" w:rsidP="00DD219D">
      <w:pPr>
        <w:pStyle w:val="ListParagraph"/>
        <w:ind w:left="180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F189F4D">
            <wp:simplePos x="0" y="0"/>
            <wp:positionH relativeFrom="column">
              <wp:posOffset>1143000</wp:posOffset>
            </wp:positionH>
            <wp:positionV relativeFrom="paragraph">
              <wp:posOffset>1270</wp:posOffset>
            </wp:positionV>
            <wp:extent cx="3504565" cy="1008380"/>
            <wp:effectExtent l="0" t="0" r="635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19D" w:rsidRDefault="00DD219D" w:rsidP="00DD219D">
      <w:pPr>
        <w:pStyle w:val="ListParagraph"/>
        <w:numPr>
          <w:ilvl w:val="0"/>
          <w:numId w:val="19"/>
        </w:numPr>
      </w:pPr>
      <w:r>
        <w:t>For further information:</w:t>
      </w:r>
      <w:hyperlink r:id="rId27" w:history="1">
        <w:r w:rsidR="00B57D0B" w:rsidRPr="00B57D0B">
          <w:rPr>
            <w:rStyle w:val="Hyperlink"/>
          </w:rPr>
          <w:t xml:space="preserve"> http://www.circuitstoday.com/arduino-soil-moisture-sensor</w:t>
        </w:r>
      </w:hyperlink>
    </w:p>
    <w:p w:rsidR="00B57D0B" w:rsidRDefault="00B57D0B" w:rsidP="00B57D0B">
      <w:pPr>
        <w:pStyle w:val="ListParagraph"/>
      </w:pPr>
    </w:p>
    <w:p w:rsidR="00B57D0B" w:rsidRPr="00B57D0B" w:rsidRDefault="00B57D0B" w:rsidP="00B57D0B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887095</wp:posOffset>
            </wp:positionH>
            <wp:positionV relativeFrom="paragraph">
              <wp:posOffset>251460</wp:posOffset>
            </wp:positionV>
            <wp:extent cx="2308860" cy="2101850"/>
            <wp:effectExtent l="0" t="0" r="0" b="0"/>
            <wp:wrapTopAndBottom/>
            <wp:docPr id="18" name="Picture 18" descr="C:\Users\dell 5520\Desktop\word-img\DHT11–Temperature-Sensor-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 5520\Desktop\word-img\DHT11–Temperature-Sensor-Pinou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Temperature and Humidity Sensor DHT-11</w:t>
      </w:r>
    </w:p>
    <w:p w:rsidR="00B57D0B" w:rsidRDefault="00664DA6" w:rsidP="00664DA6">
      <w:pPr>
        <w:pStyle w:val="ListParagraph"/>
        <w:numPr>
          <w:ilvl w:val="0"/>
          <w:numId w:val="19"/>
        </w:numPr>
      </w:pPr>
      <w:bookmarkStart w:id="5" w:name="_GoBack"/>
      <w:bookmarkEnd w:id="5"/>
      <w:r>
        <w:rPr>
          <w:noProof/>
        </w:rPr>
        <w:drawing>
          <wp:anchor distT="0" distB="0" distL="114300" distR="114300" simplePos="0" relativeHeight="251673600" behindDoc="0" locked="0" layoutInCell="1" allowOverlap="1" wp14:anchorId="207A8089" wp14:editId="16A1CC55">
            <wp:simplePos x="0" y="0"/>
            <wp:positionH relativeFrom="margin">
              <wp:posOffset>1065530</wp:posOffset>
            </wp:positionH>
            <wp:positionV relativeFrom="paragraph">
              <wp:posOffset>2439035</wp:posOffset>
            </wp:positionV>
            <wp:extent cx="3906520" cy="322516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Specifications: </w:t>
      </w:r>
    </w:p>
    <w:p w:rsidR="00664DA6" w:rsidRDefault="00664DA6" w:rsidP="00664DA6">
      <w:pPr>
        <w:pStyle w:val="ListParagraph"/>
        <w:ind w:left="1800"/>
      </w:pPr>
    </w:p>
    <w:p w:rsidR="00664DA6" w:rsidRDefault="00664DA6" w:rsidP="00664DA6">
      <w:pPr>
        <w:pStyle w:val="ListParagraph"/>
        <w:numPr>
          <w:ilvl w:val="0"/>
          <w:numId w:val="19"/>
        </w:numPr>
      </w:pPr>
      <w:r>
        <w:lastRenderedPageBreak/>
        <w:t xml:space="preserve">For further information: </w:t>
      </w:r>
      <w:hyperlink r:id="rId30" w:history="1">
        <w:r w:rsidRPr="00664DA6">
          <w:rPr>
            <w:rStyle w:val="Hyperlink"/>
          </w:rPr>
          <w:t>https://www.mouser.com/ds/2/758/DHT11-Technical-Data-Sheet-Translated-Version-1143054.pdf</w:t>
        </w:r>
      </w:hyperlink>
    </w:p>
    <w:p w:rsidR="00B57D0B" w:rsidRDefault="00B57D0B" w:rsidP="00B57D0B">
      <w:pPr>
        <w:pStyle w:val="ListParagraph"/>
      </w:pPr>
    </w:p>
    <w:p w:rsidR="00C6554A" w:rsidRPr="00D5413C" w:rsidRDefault="007B4812" w:rsidP="007B4812">
      <w:pPr>
        <w:pStyle w:val="Heading2"/>
        <w:numPr>
          <w:ilvl w:val="0"/>
          <w:numId w:val="16"/>
        </w:numPr>
      </w:pPr>
      <w:r>
        <w:t>Schematic</w:t>
      </w:r>
    </w:p>
    <w:sdt>
      <w:sdtPr>
        <w:alias w:val="Paragraph Text:"/>
        <w:tag w:val="Paragraph Text:"/>
        <w:id w:val="-2013052735"/>
        <w:placeholder>
          <w:docPart w:val="138E49AEFFAE435797644255154E6492"/>
        </w:placeholder>
        <w:temporary/>
        <w:showingPlcHdr/>
        <w15:appearance w15:val="hidden"/>
      </w:sdtPr>
      <w:sdtEndPr/>
      <w:sdtContent>
        <w:p w:rsidR="00C6554A" w:rsidRDefault="00C6554A" w:rsidP="00C6554A">
          <w:r>
            <w:t>You might like the photo on the cover page as much as we do, but if it’s not ideal for your report, it’s easy to replace it with your own.</w:t>
          </w:r>
        </w:p>
        <w:p w:rsidR="002C74C0" w:rsidRDefault="00C6554A">
          <w:r>
            <w:t>Just delete the placeholder picture. Then, on the Insert tab, click Picture to select one from your files.</w:t>
          </w:r>
        </w:p>
      </w:sdtContent>
    </w:sdt>
    <w:sectPr w:rsidR="002C74C0">
      <w:footerReference w:type="default" r:id="rId3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FAF" w:rsidRDefault="00573FAF" w:rsidP="00C6554A">
      <w:pPr>
        <w:spacing w:before="0" w:after="0" w:line="240" w:lineRule="auto"/>
      </w:pPr>
      <w:r>
        <w:separator/>
      </w:r>
    </w:p>
  </w:endnote>
  <w:endnote w:type="continuationSeparator" w:id="0">
    <w:p w:rsidR="00573FAF" w:rsidRDefault="00573FA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FAF" w:rsidRDefault="00573FAF" w:rsidP="00C6554A">
      <w:pPr>
        <w:spacing w:before="0" w:after="0" w:line="240" w:lineRule="auto"/>
      </w:pPr>
      <w:r>
        <w:separator/>
      </w:r>
    </w:p>
  </w:footnote>
  <w:footnote w:type="continuationSeparator" w:id="0">
    <w:p w:rsidR="00573FAF" w:rsidRDefault="00573FA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0D82955"/>
    <w:multiLevelType w:val="hybridMultilevel"/>
    <w:tmpl w:val="4C245E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2E0D92"/>
    <w:multiLevelType w:val="hybridMultilevel"/>
    <w:tmpl w:val="8A4AE3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1815A7F"/>
    <w:multiLevelType w:val="hybridMultilevel"/>
    <w:tmpl w:val="C016A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E5CF4"/>
    <w:multiLevelType w:val="hybridMultilevel"/>
    <w:tmpl w:val="88525A86"/>
    <w:lvl w:ilvl="0" w:tplc="21E81582">
      <w:start w:val="1"/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4F"/>
    <w:rsid w:val="002554CD"/>
    <w:rsid w:val="00293B83"/>
    <w:rsid w:val="002B4294"/>
    <w:rsid w:val="00322643"/>
    <w:rsid w:val="00333D0D"/>
    <w:rsid w:val="004C049F"/>
    <w:rsid w:val="005000E2"/>
    <w:rsid w:val="00573FAF"/>
    <w:rsid w:val="00606257"/>
    <w:rsid w:val="00664DA6"/>
    <w:rsid w:val="006A3CE7"/>
    <w:rsid w:val="007B4812"/>
    <w:rsid w:val="00B57D0B"/>
    <w:rsid w:val="00C6554A"/>
    <w:rsid w:val="00DD219D"/>
    <w:rsid w:val="00ED7C44"/>
    <w:rsid w:val="00EF08F4"/>
    <w:rsid w:val="00FC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EF4BF"/>
  <w15:chartTrackingRefBased/>
  <w15:docId w15:val="{AEC0664A-60F6-4154-AE01-98302EF41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FC174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D21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intel.com/content/dam/support/us/en/documents/galileo/sb/galileo_datasheet_329681_003.pdf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pololu.com/file/0J309/MQ2.pdf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%20http:/www.circuitstoday.com/arduino-soil-moisture-sensor" TargetMode="External"/><Relationship Id="rId30" Type="http://schemas.openxmlformats.org/officeDocument/2006/relationships/hyperlink" Target="https://www.mouser.com/ds/2/758/DHT11-Technical-Data-Sheet-Translated-Version-1143054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%205520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8E49AEFFAE435797644255154E6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9E0D9-FA0C-42FC-9D65-A1D01B39F36F}"/>
      </w:docPartPr>
      <w:docPartBody>
        <w:p w:rsidR="00FA6547" w:rsidRDefault="007623E4" w:rsidP="00C6554A">
          <w:r>
            <w:t>You might like the photo on the cover page as much as we do, but if it’s not ideal for your report, it’s easy to repla</w:t>
          </w:r>
          <w:r>
            <w:t>ce it with your own.</w:t>
          </w:r>
        </w:p>
        <w:p w:rsidR="00000000" w:rsidRDefault="007623E4">
          <w:pPr>
            <w:pStyle w:val="138E49AEFFAE435797644255154E6492"/>
          </w:pPr>
          <w:r>
            <w:t>Just delete the placeholder picture. Then, on the Insert tab, click Picture to select one from your 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4"/>
    <w:rsid w:val="0076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7911FFE63646A1AE0F8A935B93CD07">
    <w:name w:val="EB7911FFE63646A1AE0F8A935B93CD07"/>
  </w:style>
  <w:style w:type="paragraph" w:customStyle="1" w:styleId="8409433CB8544F56B7C4727EAD02DC3E">
    <w:name w:val="8409433CB8544F56B7C4727EAD02DC3E"/>
  </w:style>
  <w:style w:type="paragraph" w:customStyle="1" w:styleId="398D037003D44A5DA646B69D1EE62126">
    <w:name w:val="398D037003D44A5DA646B69D1EE62126"/>
  </w:style>
  <w:style w:type="paragraph" w:customStyle="1" w:styleId="83815B5523144D7E9673D30208E34F83">
    <w:name w:val="83815B5523144D7E9673D30208E34F83"/>
  </w:style>
  <w:style w:type="paragraph" w:customStyle="1" w:styleId="81A7D3B0658D4600B681A288D8A34074">
    <w:name w:val="81A7D3B0658D4600B681A288D8A34074"/>
  </w:style>
  <w:style w:type="paragraph" w:customStyle="1" w:styleId="D176828CE25B46A38B4550DC1B0CB8D8">
    <w:name w:val="D176828CE25B46A38B4550DC1B0CB8D8"/>
  </w:style>
  <w:style w:type="paragraph" w:customStyle="1" w:styleId="775E2C0685CF4D32B1DF19C07F443D74">
    <w:name w:val="775E2C0685CF4D32B1DF19C07F443D74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</w:rPr>
  </w:style>
  <w:style w:type="paragraph" w:customStyle="1" w:styleId="D7E72DB0E9654FC3A9BD9FD0EEC5925B">
    <w:name w:val="D7E72DB0E9654FC3A9BD9FD0EEC5925B"/>
  </w:style>
  <w:style w:type="paragraph" w:customStyle="1" w:styleId="9D7033B7E9C945ABBD21896150B80230">
    <w:name w:val="9D7033B7E9C945ABBD21896150B80230"/>
  </w:style>
  <w:style w:type="paragraph" w:customStyle="1" w:styleId="138E49AEFFAE435797644255154E6492">
    <w:name w:val="138E49AEFFAE435797644255154E64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813E5-B3F6-48A4-95A8-5CE9606BE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109</TotalTime>
  <Pages>7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Minh Quang</dc:creator>
  <cp:keywords/>
  <dc:description/>
  <cp:lastModifiedBy>Pham MinhQuang</cp:lastModifiedBy>
  <cp:revision>1</cp:revision>
  <dcterms:created xsi:type="dcterms:W3CDTF">2019-01-03T03:02:00Z</dcterms:created>
  <dcterms:modified xsi:type="dcterms:W3CDTF">2019-01-03T04:55:00Z</dcterms:modified>
</cp:coreProperties>
</file>